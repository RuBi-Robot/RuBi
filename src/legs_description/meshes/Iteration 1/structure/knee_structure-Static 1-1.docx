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6B04CE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00279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6B04C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knee_structure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6B04CE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March 14, 2016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Jorge Rodriguez</w:t>
                  </w:r>
                </w:p>
                <w:p w:rsidR="00B77317" w:rsidRPr="00CD1539" w:rsidRDefault="006B04CE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6B04CE" w:rsidP="006B04CE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6B04CE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6B04CE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45722710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_Toc445722710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1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1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_Toc445722711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2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2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_Toc445722712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2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3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_Toc445722713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3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4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_Toc445722714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3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5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_Toc445722715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4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6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_Toc445722716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5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7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_Toc445722717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5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8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_Toc445722718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6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19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_Toc445722719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7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20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_Toc445722720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8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21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_Toc445722721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9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22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_Toc445722722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9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23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_Toc445722723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10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B04CE" w:rsidRDefault="00CE03F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5722724" w:history="1">
                        <w:r w:rsidR="006B04CE" w:rsidRPr="007072B6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6B04CE">
                          <w:rPr>
                            <w:noProof/>
                            <w:webHidden/>
                          </w:rPr>
                          <w:tab/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B04CE">
                          <w:rPr>
                            <w:noProof/>
                            <w:webHidden/>
                          </w:rPr>
                          <w:instrText xml:space="preserve"> PAGEREF _Toc445722724 \h </w:instrText>
                        </w:r>
                        <w:r w:rsidR="006B04CE">
                          <w:rPr>
                            <w:noProof/>
                            <w:webHidden/>
                          </w:rPr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43ACD">
                          <w:rPr>
                            <w:noProof/>
                            <w:webHidden/>
                          </w:rPr>
                          <w:t>13</w:t>
                        </w:r>
                        <w:r w:rsidR="006B04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6B04CE" w:rsidP="00C27B5D">
            <w:pPr>
              <w:pStyle w:val="Heading1"/>
              <w:outlineLvl w:val="0"/>
            </w:pPr>
            <w:bookmarkStart w:id="1" w:name="_Toc445722710"/>
            <w:r>
              <w:t>Description</w:t>
            </w:r>
            <w:bookmarkEnd w:id="1"/>
          </w:p>
          <w:p w:rsidR="00F448BC" w:rsidRPr="00E65D6E" w:rsidRDefault="006B04CE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6B04CE" w:rsidP="00343025">
            <w:pPr>
              <w:pStyle w:val="Heading1"/>
              <w:outlineLvl w:val="0"/>
            </w:pPr>
            <w:bookmarkStart w:id="2" w:name="_Toc445722711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6B04CE" w:rsidP="00FF408C">
            <w:pPr>
              <w:pStyle w:val="Heading1"/>
              <w:outlineLvl w:val="0"/>
            </w:pPr>
            <w:bookmarkStart w:id="6" w:name="_Toc445722712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6B04CE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5CE1419" wp14:editId="5DE5F4E6">
                              <wp:extent cx="5349240" cy="3295015"/>
                              <wp:effectExtent l="0" t="0" r="3810" b="63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950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6B04CE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knee_structure</w:t>
                  </w:r>
                </w:p>
                <w:p w:rsidR="00C16188" w:rsidRDefault="006B04CE" w:rsidP="006B04CE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6B04C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B04CE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6B04CE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:rsidR="004B3022" w:rsidRPr="0044448A" w:rsidRDefault="006B04C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9F0F205" wp14:editId="0B819B30">
                        <wp:extent cx="1562735" cy="962660"/>
                        <wp:effectExtent l="0" t="0" r="0" b="889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2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B04CE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Mass:0.0203042 kg</w:t>
                  </w:r>
                </w:p>
                <w:p w:rsidR="006B04CE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Volume:1.26901e-005 m^3</w:t>
                  </w:r>
                </w:p>
                <w:p w:rsidR="006B04CE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Density:1600 kg/m^3</w:t>
                  </w:r>
                </w:p>
                <w:p w:rsidR="006B04CE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Weight:0.198982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B04CE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D:\Drive\Projects\Legs\src\legs_description\meshes\Iteration 1\structure\knee_structure.SLDPRT</w:t>
                  </w:r>
                </w:p>
                <w:p w:rsidR="00C16188" w:rsidRPr="0044448A" w:rsidRDefault="006B04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13 20:21:27 2016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6B04CE" w:rsidP="00B35001">
            <w:pPr>
              <w:pStyle w:val="Heading1"/>
              <w:outlineLvl w:val="0"/>
            </w:pPr>
            <w:bookmarkStart w:id="7" w:name="_Toc445722713"/>
            <w:r>
              <w:lastRenderedPageBreak/>
              <w:t>Study Properties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478"/>
              <w:gridCol w:w="6276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6B04C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(D:\Drive\Projects\Legs\src\legs_description\meshes\Iteration 1\structure)</w:t>
                  </w:r>
                </w:p>
              </w:tc>
            </w:tr>
          </w:tbl>
          <w:p w:rsidR="005E294F" w:rsidRDefault="005E294F" w:rsidP="00A96F2C"/>
        </w:tc>
      </w:tr>
      <w:bookmarkEnd w:id="3"/>
      <w:bookmarkEnd w:id="4"/>
      <w:bookmarkEnd w:id="5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6B04CE" w:rsidP="000A7C6B">
            <w:pPr>
              <w:pStyle w:val="Heading1"/>
              <w:outlineLvl w:val="0"/>
            </w:pPr>
            <w:bookmarkStart w:id="8" w:name="_Toc445722714"/>
            <w:r>
              <w:t>Units</w:t>
            </w:r>
            <w:bookmarkEnd w:id="8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6B04C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6B04C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6B04C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6B04CE" w:rsidP="000A7C6B">
            <w:pPr>
              <w:pStyle w:val="Heading1"/>
              <w:outlineLvl w:val="0"/>
            </w:pPr>
            <w:bookmarkStart w:id="9" w:name="_Toc445722715"/>
            <w:bookmarkStart w:id="10" w:name="_Toc243733144"/>
            <w:bookmarkStart w:id="11" w:name="_Toc245020112"/>
            <w:bookmarkStart w:id="12" w:name="_Toc245020144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B04CE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B04C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B04C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6B04CE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62B2D19" wp14:editId="416DD573">
                        <wp:extent cx="1904365" cy="1172845"/>
                        <wp:effectExtent l="0" t="0" r="635" b="825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728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Toray T700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4e+008 N/m^2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3.5e+008 N/m^2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1.9e+010 N/m^2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0.14  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1600 kg/m^3</w:t>
                        </w:r>
                      </w:p>
                    </w:tc>
                  </w:tr>
                  <w:tr w:rsidR="006B04C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B04CE" w:rsidRDefault="006B04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4.6e+009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1(Boss-Extrude1)(knee_structure)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6B04CE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10"/>
      <w:bookmarkEnd w:id="11"/>
      <w:bookmarkEnd w:id="12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6B04CE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3" w:name="_Toc445722716"/>
            <w:r>
              <w:rPr>
                <w:rStyle w:val="Strong"/>
              </w:rPr>
              <w:lastRenderedPageBreak/>
              <w:t>Loads and Fixtures</w:t>
            </w:r>
            <w:bookmarkEnd w:id="13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6B04CE" w:rsidTr="00F83FB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B04CE" w:rsidRPr="004E282D" w:rsidRDefault="006B04C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B04CE" w:rsidRPr="004E282D" w:rsidRDefault="006B04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B04CE" w:rsidRPr="004E282D" w:rsidRDefault="006B04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6B04CE" w:rsidTr="00C20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6B04CE" w:rsidRPr="00AD5FBA" w:rsidRDefault="006B04C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6B04CE" w:rsidRPr="006208CB" w:rsidRDefault="006B04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DA26D8D" wp14:editId="4B518CB8">
                        <wp:extent cx="1772285" cy="109156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1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6B04C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B04CE" w:rsidRPr="00BE6656" w:rsidRDefault="006B04CE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B04CE" w:rsidRPr="00154A1A" w:rsidRDefault="006B04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B04C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B04CE" w:rsidRDefault="006B04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B04CE" w:rsidRDefault="006B04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6B04CE" w:rsidRPr="004C6DEB" w:rsidRDefault="006B04CE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6B04CE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B04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B04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B04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B04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B04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B04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0.0268427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0.0375519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-293.247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293.247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6B04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6B04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6B04CE" w:rsidTr="00A30F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B04CE" w:rsidRPr="004E282D" w:rsidRDefault="006B04C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B04CE" w:rsidRPr="004E282D" w:rsidRDefault="006B04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B04CE" w:rsidRPr="004E282D" w:rsidRDefault="006B04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6B04CE" w:rsidTr="00A66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6B04CE" w:rsidRPr="00F42DD1" w:rsidRDefault="006B04C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6B04CE" w:rsidRPr="006208CB" w:rsidRDefault="006B04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2904829" wp14:editId="442D1427">
                        <wp:extent cx="1907540" cy="117475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4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B04C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B04CE" w:rsidRPr="00BE6656" w:rsidRDefault="006B04CE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B04CE" w:rsidRPr="00B77EA3" w:rsidRDefault="006B04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B04C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B04CE" w:rsidRDefault="006B04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B04CE" w:rsidRDefault="006B04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Axis1</w:t>
                        </w:r>
                      </w:p>
                    </w:tc>
                  </w:tr>
                  <w:tr w:rsidR="006B04C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B04CE" w:rsidRDefault="006B04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B04CE" w:rsidRDefault="006B04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6B04C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B04CE" w:rsidRDefault="006B04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B04CE" w:rsidRDefault="006B04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-293.3 N</w:t>
                        </w:r>
                      </w:p>
                    </w:tc>
                  </w:tr>
                </w:tbl>
                <w:p w:rsidR="006B04CE" w:rsidRDefault="006B04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4" w:name="_Toc445722717"/>
            <w:r w:rsidR="006B04CE">
              <w:t>Connector Definitions</w:t>
            </w:r>
            <w:bookmarkEnd w:id="14"/>
          </w:p>
          <w:p w:rsidR="00132707" w:rsidRDefault="006B04CE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6B04CE" w:rsidP="000A7C6B">
            <w:pPr>
              <w:pStyle w:val="Heading1"/>
              <w:outlineLvl w:val="0"/>
            </w:pPr>
            <w:bookmarkStart w:id="15" w:name="_Toc445722718"/>
            <w:r>
              <w:lastRenderedPageBreak/>
              <w:t>Contact Information</w:t>
            </w:r>
            <w:bookmarkEnd w:id="15"/>
          </w:p>
          <w:p w:rsidR="00104BD8" w:rsidRDefault="006B04CE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6B04CE" w:rsidP="000A7C6B">
            <w:pPr>
              <w:pStyle w:val="Heading1"/>
              <w:outlineLvl w:val="0"/>
            </w:pPr>
            <w:bookmarkStart w:id="16" w:name="_Toc445722719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B04C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B04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B04C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 based mesh</w:t>
                  </w:r>
                </w:p>
              </w:tc>
            </w:tr>
            <w:tr w:rsidR="006B04C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6B04C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1.59686 mm</w:t>
                  </w:r>
                </w:p>
              </w:tc>
            </w:tr>
            <w:tr w:rsidR="006B04C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1.59686 mm</w:t>
                  </w:r>
                </w:p>
              </w:tc>
            </w:tr>
            <w:tr w:rsidR="006B04C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6B04C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B04C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B04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63496</w:t>
                  </w:r>
                </w:p>
              </w:tc>
            </w:tr>
            <w:tr w:rsidR="006B04C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31816</w:t>
                  </w:r>
                </w:p>
              </w:tc>
            </w:tr>
            <w:tr w:rsidR="006B04C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7.2328</w:t>
                  </w:r>
                </w:p>
              </w:tc>
            </w:tr>
            <w:tr w:rsidR="006B04C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99.1</w:t>
                  </w:r>
                </w:p>
              </w:tc>
            </w:tr>
            <w:tr w:rsidR="006B04C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B04C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B04C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00:00:04</w:t>
                  </w:r>
                </w:p>
              </w:tc>
            </w:tr>
            <w:tr w:rsidR="006B04C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B04CE" w:rsidRDefault="006B04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JORGE-WINDOWS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6B04CE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06AEC0B" wp14:editId="70EE2D99">
                        <wp:extent cx="6711315" cy="348805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88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90657" w:rsidRDefault="00690657" w:rsidP="00690657"/>
          <w:p w:rsidR="002F5299" w:rsidRDefault="006B04C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6B04CE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6B04CE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6B04CE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:rsidR="00A14EA8" w:rsidRDefault="006B04CE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:rsidR="00A14EA8" w:rsidRDefault="006B04CE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C582AFC" wp14:editId="5D75EEAB">
                        <wp:extent cx="2311400" cy="1423670"/>
                        <wp:effectExtent l="0" t="0" r="0" b="508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423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:rsidR="00FA5333" w:rsidRPr="00BE6656" w:rsidRDefault="006B04CE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:rsidR="00FA5333" w:rsidRDefault="006B04CE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6B04CE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:rsidR="006B04CE" w:rsidRDefault="006B04C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:rsidR="006B04CE" w:rsidRDefault="006B04CE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mm</w:t>
                        </w:r>
                      </w:p>
                    </w:tc>
                  </w:tr>
                  <w:tr w:rsidR="006B04CE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:rsidR="006B04CE" w:rsidRDefault="006B04C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:rsidR="006B04CE" w:rsidRDefault="006B04CE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1.59686</w:t>
                        </w:r>
                      </w:p>
                    </w:tc>
                  </w:tr>
                  <w:tr w:rsidR="006B04CE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:rsidR="006B04CE" w:rsidRDefault="006B04C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:rsidR="006B04CE" w:rsidRDefault="006B04CE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1.5</w:t>
                        </w:r>
                      </w:p>
                    </w:tc>
                  </w:tr>
                </w:tbl>
                <w:p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6B04CE" w:rsidP="000A7C6B">
            <w:pPr>
              <w:pStyle w:val="Heading1"/>
              <w:outlineLvl w:val="0"/>
            </w:pPr>
            <w:bookmarkStart w:id="17" w:name="_Toc445722720"/>
            <w:r>
              <w:t>Sensor Details</w:t>
            </w:r>
            <w:bookmarkEnd w:id="17"/>
          </w:p>
          <w:p w:rsidR="002C53F9" w:rsidRPr="00F077CB" w:rsidRDefault="006B04CE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6B04CE" w:rsidP="000A7C6B">
            <w:pPr>
              <w:pStyle w:val="Heading1"/>
              <w:outlineLvl w:val="0"/>
            </w:pPr>
            <w:bookmarkStart w:id="18" w:name="_Toc445722721"/>
            <w:r>
              <w:lastRenderedPageBreak/>
              <w:t>Resultant Forces</w:t>
            </w:r>
            <w:bookmarkEnd w:id="18"/>
          </w:p>
          <w:p w:rsidR="005F5B79" w:rsidRPr="000B04D4" w:rsidRDefault="006B04CE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B04C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0.0268427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0.0375519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-293.247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293.247</w:t>
                  </w:r>
                </w:p>
              </w:tc>
            </w:tr>
          </w:tbl>
          <w:p w:rsidR="005F5B79" w:rsidRPr="000B04D4" w:rsidRDefault="006B04CE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B04C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B04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B04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6B04CE" w:rsidRDefault="006B04CE" w:rsidP="006B04CE">
            <w:pPr>
              <w:pStyle w:val="Heading1"/>
              <w:outlineLvl w:val="0"/>
            </w:pPr>
            <w:bookmarkStart w:id="22" w:name="_Toc445722722"/>
            <w:r>
              <w:t>Beams</w:t>
            </w:r>
            <w:bookmarkEnd w:id="22"/>
          </w:p>
          <w:p w:rsidR="00EC2432" w:rsidRDefault="006B04CE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6B04CE" w:rsidP="000A7C6B">
            <w:pPr>
              <w:pStyle w:val="Heading1"/>
              <w:outlineLvl w:val="0"/>
            </w:pPr>
            <w:bookmarkStart w:id="23" w:name="_Toc445722723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1"/>
              <w:gridCol w:w="3021"/>
              <w:gridCol w:w="2620"/>
              <w:gridCol w:w="2672"/>
            </w:tblGrid>
            <w:tr w:rsidR="006B04CE" w:rsidTr="004330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B04CE" w:rsidTr="0043301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Pr="004D2956" w:rsidRDefault="006B04CE" w:rsidP="006B04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1.7183e+006 N/m^2</w:t>
                  </w:r>
                </w:p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38677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2.45927e+008 N/m^2</w:t>
                  </w:r>
                </w:p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4900</w:t>
                  </w:r>
                </w:p>
              </w:tc>
            </w:tr>
            <w:tr w:rsidR="006B04CE" w:rsidTr="0043301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B04CE" w:rsidRDefault="006B04CE" w:rsidP="006B04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0521055" wp14:editId="37494A2C">
                        <wp:extent cx="6858000" cy="356425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04CE" w:rsidRPr="004D2956" w:rsidRDefault="006B04CE" w:rsidP="006B04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knee_structure-Static 1-Stress-Stress1</w:t>
                  </w:r>
                </w:p>
              </w:tc>
            </w:tr>
          </w:tbl>
          <w:p w:rsidR="006B04CE" w:rsidRDefault="006B04C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6B04CE" w:rsidTr="004330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B04CE" w:rsidTr="0043301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Pr="004D2956" w:rsidRDefault="006B04CE" w:rsidP="006B04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18.6053 mm</w:t>
                  </w:r>
                </w:p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</w:t>
                  </w:r>
                </w:p>
              </w:tc>
            </w:tr>
            <w:tr w:rsidR="006B04CE" w:rsidTr="0043301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B04CE" w:rsidRDefault="006B04CE" w:rsidP="006B04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1AF43CB" wp14:editId="0BC87301">
                        <wp:extent cx="6858000" cy="356425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04CE" w:rsidRPr="004D2956" w:rsidRDefault="006B04CE" w:rsidP="006B04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knee_structure-Static 1-Displacement-Displacement1</w:t>
                  </w:r>
                </w:p>
              </w:tc>
            </w:tr>
          </w:tbl>
          <w:p w:rsidR="006B04CE" w:rsidRDefault="006B04C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3327"/>
              <w:gridCol w:w="2455"/>
              <w:gridCol w:w="2526"/>
            </w:tblGrid>
            <w:tr w:rsidR="006B04CE" w:rsidTr="004330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B04CE" w:rsidRDefault="006B04CE" w:rsidP="006B04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B04CE" w:rsidTr="0043301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Pr="004D2956" w:rsidRDefault="006B04CE" w:rsidP="006B04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7.96386e-005 </w:t>
                  </w:r>
                </w:p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28451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B04CE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0.00900996 </w:t>
                  </w:r>
                </w:p>
                <w:p w:rsidR="006B04CE" w:rsidRPr="004D2956" w:rsidRDefault="006B04CE" w:rsidP="006B04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23735</w:t>
                  </w:r>
                </w:p>
              </w:tc>
            </w:tr>
            <w:tr w:rsidR="006B04CE" w:rsidTr="0043301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B04CE" w:rsidRDefault="006B04CE" w:rsidP="006B04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3F09FF1" wp14:editId="6134AB54">
                        <wp:extent cx="6858000" cy="356425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04CE" w:rsidRPr="004D2956" w:rsidRDefault="006B04CE" w:rsidP="006B04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knee_structure-Static 1-Strain-Strain1</w:t>
                  </w:r>
                </w:p>
              </w:tc>
            </w:tr>
          </w:tbl>
          <w:p w:rsidR="006B04CE" w:rsidRPr="000B04D4" w:rsidRDefault="006B04CE" w:rsidP="000A7C6B"/>
          <w:bookmarkEnd w:id="24"/>
          <w:bookmarkEnd w:id="25"/>
          <w:bookmarkEnd w:id="26"/>
          <w:p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6B04CE" w:rsidTr="00433010">
              <w:tc>
                <w:tcPr>
                  <w:tcW w:w="5000" w:type="pct"/>
                  <w:vAlign w:val="center"/>
                </w:tcPr>
                <w:p w:rsidR="006B04CE" w:rsidRDefault="006B04CE" w:rsidP="006B04CE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 wp14:anchorId="3C9D99FF" wp14:editId="0529955F">
                        <wp:extent cx="6858000" cy="4224020"/>
                        <wp:effectExtent l="0" t="0" r="0" b="508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24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04CE" w:rsidTr="00433010">
              <w:tc>
                <w:tcPr>
                  <w:tcW w:w="5000" w:type="pct"/>
                </w:tcPr>
                <w:p w:rsidR="006B04CE" w:rsidRDefault="006B04CE" w:rsidP="006B04CE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6B04CE" w:rsidRPr="00145DDC" w:rsidRDefault="006B04CE" w:rsidP="006B04C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6B04CE" w:rsidP="006B04CE">
            <w:pPr>
              <w:pStyle w:val="Heading1"/>
              <w:outlineLvl w:val="0"/>
            </w:pPr>
            <w:bookmarkStart w:id="27" w:name="_Toc445722724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F25CD7">
      <w:headerReference w:type="default" r:id="rId19"/>
      <w:footerReference w:type="defaul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3F4" w:rsidRDefault="00CE03F4" w:rsidP="00F25CD7">
      <w:pPr>
        <w:spacing w:after="0" w:line="240" w:lineRule="auto"/>
      </w:pPr>
      <w:r>
        <w:separator/>
      </w:r>
    </w:p>
  </w:endnote>
  <w:endnote w:type="continuationSeparator" w:id="0">
    <w:p w:rsidR="00CE03F4" w:rsidRDefault="00CE03F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6B04C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6B04C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knee_structure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43ACD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6B04C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6B04C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knee_structure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43AC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3F4" w:rsidRDefault="00CE03F4" w:rsidP="00F25CD7">
      <w:pPr>
        <w:spacing w:after="0" w:line="240" w:lineRule="auto"/>
      </w:pPr>
      <w:r>
        <w:separator/>
      </w:r>
    </w:p>
  </w:footnote>
  <w:footnote w:type="continuationSeparator" w:id="0">
    <w:p w:rsidR="00CE03F4" w:rsidRDefault="00CE03F4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6B04CE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Jorge Rodriguez</w:t>
          </w:r>
        </w:p>
        <w:p w:rsidR="00DC4D2F" w:rsidRPr="003E4713" w:rsidRDefault="006B04CE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14-Mar-16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4C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0C9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04CE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3ACD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3F4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E74F70-A701-4FD7-850A-8E5776F8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SolidWorks%20Corp\SolidWork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E0B88-8032-42A5-8F50-19006F12A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2</TotalTime>
  <Pages>1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Jorge Rodriguez Marin</dc:creator>
  <cp:lastModifiedBy>Jorge Rodriguez</cp:lastModifiedBy>
  <cp:revision>4</cp:revision>
  <cp:lastPrinted>2016-03-14T11:44:00Z</cp:lastPrinted>
  <dcterms:created xsi:type="dcterms:W3CDTF">2016-03-14T11:42:00Z</dcterms:created>
  <dcterms:modified xsi:type="dcterms:W3CDTF">2016-03-14T11:44:00Z</dcterms:modified>
</cp:coreProperties>
</file>